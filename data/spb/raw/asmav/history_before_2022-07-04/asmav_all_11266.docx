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D05" w:rsidRDefault="00C64D05" w:rsidP="00243AF6">
      <w:pPr>
        <w:spacing w:after="0" w:line="240" w:lineRule="auto"/>
        <w:jc w:val="center"/>
        <w:rPr>
          <w:b/>
          <w:bCs/>
          <w:color w:val="000000"/>
          <w:lang w:eastAsia="ru-RU"/>
        </w:rPr>
      </w:pPr>
    </w:p>
    <w:p w:rsidR="00C64D05" w:rsidRPr="00523563" w:rsidRDefault="00C64D05" w:rsidP="00686F4A">
      <w:pPr>
        <w:pStyle w:val="Heading1"/>
      </w:pPr>
      <w:r w:rsidRPr="00523563">
        <w:t>Экологическая обстановка в Санкт-Петербурге</w:t>
      </w:r>
    </w:p>
    <w:p w:rsidR="00C64D05" w:rsidRPr="00523563" w:rsidRDefault="00C64D05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C64D05" w:rsidRPr="00523563" w:rsidRDefault="00C64D05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C64D05" w:rsidRPr="00523563" w:rsidRDefault="00C64D05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05</w:t>
      </w:r>
      <w:r w:rsidRPr="00B93F7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мая</w:t>
      </w:r>
      <w:r w:rsidRPr="0052356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05</w:t>
      </w:r>
      <w:r w:rsidRPr="00B93F7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мая</w:t>
      </w:r>
      <w:r w:rsidRPr="0052356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2021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Выборгский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Калининский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Кировский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Колпинский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Кронштадтский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Курортный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Московский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Невский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Петроградский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Приморский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Пушкинский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Фрунзенский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Style w:val="Hyperlink"/>
          <w:rFonts w:ascii="Times New Roman" w:hAnsi="Times New Roman"/>
          <w:sz w:val="28"/>
          <w:szCs w:val="28"/>
        </w:rPr>
      </w:pPr>
      <w:hyperlink w:anchor="_Центральны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Центральный</w:t>
        </w:r>
      </w:hyperlink>
    </w:p>
    <w:p w:rsidR="00C64D05" w:rsidRPr="00523563" w:rsidRDefault="00C64D05" w:rsidP="00176DCC">
      <w:pPr>
        <w:spacing w:after="0" w:line="240" w:lineRule="auto"/>
        <w:ind w:right="-1"/>
        <w:jc w:val="both"/>
        <w:rPr>
          <w:rStyle w:val="Hyperlink"/>
          <w:rFonts w:ascii="Times New Roman" w:hAnsi="Times New Roman"/>
          <w:sz w:val="28"/>
          <w:szCs w:val="28"/>
        </w:rPr>
      </w:pPr>
    </w:p>
    <w:p w:rsidR="00C64D05" w:rsidRPr="004D2662" w:rsidRDefault="00C64D05" w:rsidP="00887D2D">
      <w:pPr>
        <w:pStyle w:val="Heading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C64D05" w:rsidRPr="004D2662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), составляют:</w:t>
      </w:r>
    </w:p>
    <w:p w:rsidR="00C64D05" w:rsidRPr="004D2662" w:rsidRDefault="00C64D05" w:rsidP="00176DCC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C64D05" w:rsidRPr="004D2662" w:rsidTr="00EA1F50">
        <w:trPr>
          <w:jc w:val="center"/>
        </w:trPr>
        <w:tc>
          <w:tcPr>
            <w:tcW w:w="2235" w:type="dxa"/>
            <w:vAlign w:val="center"/>
          </w:tcPr>
          <w:p w:rsidR="00C64D05" w:rsidRPr="004D2662" w:rsidRDefault="00C64D05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64D05" w:rsidRPr="004D2662" w:rsidRDefault="00C64D05" w:rsidP="00EA1F5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EA1F5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7F404B" w:rsidRDefault="00C64D05" w:rsidP="00256B7E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887D2D">
      <w:pPr>
        <w:pStyle w:val="Heading1"/>
        <w:jc w:val="both"/>
      </w:pPr>
      <w:bookmarkStart w:id="2" w:name="_Василеостровский_район"/>
      <w:bookmarkEnd w:id="2"/>
      <w:r w:rsidRPr="004D2662">
        <w:t xml:space="preserve">Василеостровский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C64D05" w:rsidRPr="004D2662" w:rsidTr="0001485D">
        <w:trPr>
          <w:jc w:val="center"/>
        </w:trPr>
        <w:tc>
          <w:tcPr>
            <w:tcW w:w="2235" w:type="dxa"/>
            <w:vAlign w:val="center"/>
          </w:tcPr>
          <w:p w:rsidR="00C64D05" w:rsidRPr="007E7F46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FC7641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FC7641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FC7641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FC7641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C64D05" w:rsidRPr="004D2662" w:rsidTr="00E96BE1">
        <w:trPr>
          <w:jc w:val="center"/>
        </w:trPr>
        <w:tc>
          <w:tcPr>
            <w:tcW w:w="2235" w:type="dxa"/>
            <w:vAlign w:val="center"/>
          </w:tcPr>
          <w:p w:rsidR="00C64D05" w:rsidRPr="00FC7641" w:rsidRDefault="00C64D05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64D05" w:rsidRPr="004D2662" w:rsidRDefault="00C64D05" w:rsidP="00E96BE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E96BE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FC7641" w:rsidRDefault="00C64D05" w:rsidP="00FC7641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FC7641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887D2D">
      <w:pPr>
        <w:pStyle w:val="Heading1"/>
      </w:pPr>
      <w:bookmarkStart w:id="3" w:name="_Выборгский_район"/>
      <w:bookmarkEnd w:id="3"/>
      <w:r w:rsidRPr="004D2662">
        <w:t xml:space="preserve">Выборгский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C64D05" w:rsidRPr="004D2662" w:rsidTr="0001485D">
        <w:trPr>
          <w:jc w:val="center"/>
        </w:trPr>
        <w:tc>
          <w:tcPr>
            <w:tcW w:w="2235" w:type="dxa"/>
            <w:vAlign w:val="center"/>
          </w:tcPr>
          <w:p w:rsidR="00C64D05" w:rsidRPr="007E7F46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235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5" w:name="_Калининский_район_1"/>
      <w:bookmarkEnd w:id="5"/>
      <w:r w:rsidRPr="004D2662">
        <w:t>Калининский район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748"/>
        <w:gridCol w:w="6432"/>
      </w:tblGrid>
      <w:tr w:rsidR="00C64D05" w:rsidRPr="004D2662" w:rsidTr="0001485D">
        <w:trPr>
          <w:jc w:val="center"/>
        </w:trPr>
        <w:tc>
          <w:tcPr>
            <w:tcW w:w="2748" w:type="dxa"/>
            <w:vAlign w:val="center"/>
          </w:tcPr>
          <w:p w:rsidR="00C64D05" w:rsidRPr="007E7F46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748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748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748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748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9D7510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9D7510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12429E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9D7510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9D7510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hAnsi="Times New Roman"/>
          <w:b/>
          <w:bCs/>
          <w:sz w:val="28"/>
          <w:szCs w:val="28"/>
          <w:lang w:eastAsia="ar-SA"/>
        </w:rPr>
        <w:t>21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340435">
        <w:trPr>
          <w:jc w:val="center"/>
        </w:trPr>
        <w:tc>
          <w:tcPr>
            <w:tcW w:w="2802" w:type="dxa"/>
            <w:vAlign w:val="center"/>
          </w:tcPr>
          <w:p w:rsidR="00C64D05" w:rsidRPr="0012429E" w:rsidRDefault="00C64D05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34043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34043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</w:tbl>
    <w:p w:rsidR="00C64D05" w:rsidRPr="004D2662" w:rsidRDefault="00C64D05" w:rsidP="00B84F32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4D2662" w:rsidRDefault="00C64D05" w:rsidP="002C6549">
      <w:pPr>
        <w:pStyle w:val="Heading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37622A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333488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B66AB8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AD37F1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0.7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7F404B" w:rsidRDefault="00C64D05" w:rsidP="00C817A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C64D05" w:rsidRPr="001D518F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p w:rsidR="00C64D05" w:rsidRPr="001D518F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AD37F1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6F4129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B13CBB" w:rsidRDefault="00C64D05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0.5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7F404B" w:rsidRDefault="00C64D05" w:rsidP="00B13CBB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2C6549">
      <w:pPr>
        <w:pStyle w:val="Heading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Pr="00333488">
        <w:rPr>
          <w:rFonts w:ascii="Times New Roman" w:hAnsi="Times New Roman"/>
          <w:b/>
          <w:sz w:val="28"/>
          <w:szCs w:val="28"/>
        </w:rPr>
        <w:t>167</w:t>
      </w:r>
      <w:r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333488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333488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DC6BA9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17" w:name="_Курортный_район"/>
      <w:bookmarkEnd w:id="17"/>
      <w:r w:rsidRPr="004D2662">
        <w:t xml:space="preserve">Курортный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422E8B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0.5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2760B8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F404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C64D05" w:rsidRPr="004D2662" w:rsidRDefault="00C64D05" w:rsidP="002C6549">
      <w:pPr>
        <w:pStyle w:val="Heading1"/>
      </w:pPr>
      <w:bookmarkStart w:id="21" w:name="_Невский_район_1"/>
      <w:bookmarkEnd w:id="21"/>
      <w:r w:rsidRPr="004D2662">
        <w:t xml:space="preserve">Невский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2760B8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2760B8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7F404B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8C5012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C64D05" w:rsidRPr="007008AC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7008AC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0.5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4154AF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4154AF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4D2662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pStyle w:val="Heading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4154AF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C64D05" w:rsidRPr="007F404B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C64D05" w:rsidRPr="004D2662" w:rsidRDefault="00C64D05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, дом 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4</w:t>
      </w:r>
      <w:bookmarkStart w:id="33" w:name="_GoBack"/>
      <w:bookmarkEnd w:id="33"/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C64D05" w:rsidRPr="004D2662" w:rsidTr="0001485D">
        <w:trPr>
          <w:jc w:val="center"/>
        </w:trPr>
        <w:tc>
          <w:tcPr>
            <w:tcW w:w="2802" w:type="dxa"/>
            <w:vAlign w:val="center"/>
          </w:tcPr>
          <w:p w:rsidR="00C64D05" w:rsidRPr="00B84F32" w:rsidRDefault="00C64D05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64D05" w:rsidRPr="004D2662" w:rsidRDefault="00C64D05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C64D05">
        <w:trPr>
          <w:jc w:val="center"/>
        </w:trPr>
        <w:tc>
          <w:tcPr>
            <w:tcW w:w="2802" w:type="dxa"/>
          </w:tcPr>
          <w:p w:rsidR="00C64D05" w:rsidRDefault="00C64D05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4D05" w:rsidRDefault="00C64D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</w:tbl>
    <w:p w:rsidR="00C64D05" w:rsidRPr="005569E0" w:rsidRDefault="00C64D05" w:rsidP="002C6549">
      <w:pPr>
        <w:pStyle w:val="Title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C64D05" w:rsidRPr="007F404B" w:rsidRDefault="00C64D05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C64D05" w:rsidRPr="007F404B" w:rsidSect="004D2682">
      <w:headerReference w:type="default" r:id="rId7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4D05" w:rsidRDefault="00C64D05" w:rsidP="0088297C">
      <w:pPr>
        <w:spacing w:after="0" w:line="240" w:lineRule="auto"/>
      </w:pPr>
      <w:r>
        <w:separator/>
      </w:r>
    </w:p>
  </w:endnote>
  <w:endnote w:type="continuationSeparator" w:id="0">
    <w:p w:rsidR="00C64D05" w:rsidRDefault="00C64D0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4D05" w:rsidRDefault="00C64D05" w:rsidP="0088297C">
      <w:pPr>
        <w:spacing w:after="0" w:line="240" w:lineRule="auto"/>
      </w:pPr>
      <w:r>
        <w:separator/>
      </w:r>
    </w:p>
  </w:footnote>
  <w:footnote w:type="continuationSeparator" w:id="0">
    <w:p w:rsidR="00C64D05" w:rsidRDefault="00C64D0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D05" w:rsidRDefault="00C64D05">
    <w:pPr>
      <w:pStyle w:val="Header"/>
      <w:jc w:val="center"/>
    </w:pPr>
    <w:fldSimple w:instr="PAGE   \* MERGEFORMAT">
      <w:r>
        <w:rPr>
          <w:noProof/>
        </w:rPr>
        <w:t>10</w:t>
      </w:r>
    </w:fldSimple>
  </w:p>
  <w:p w:rsidR="00C64D05" w:rsidRDefault="00C64D0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5A6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29E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0B8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435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22A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12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54AF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E8B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29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08AC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E7F46"/>
    <w:rsid w:val="007F0BB1"/>
    <w:rsid w:val="007F1B6C"/>
    <w:rsid w:val="007F2219"/>
    <w:rsid w:val="007F278D"/>
    <w:rsid w:val="007F27C9"/>
    <w:rsid w:val="007F2BF4"/>
    <w:rsid w:val="007F2C01"/>
    <w:rsid w:val="007F3690"/>
    <w:rsid w:val="007F404B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5915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012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41B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37F1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4F3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0B55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4D0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BA9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6BE1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1CD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878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E210C"/>
    <w:rPr>
      <w:rFonts w:ascii="Cambria" w:hAnsi="Cambria"/>
      <w:b/>
      <w:color w:val="FF0000"/>
      <w:sz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7F0BB1"/>
    <w:rPr>
      <w:rFonts w:ascii="Cambria" w:hAnsi="Cambria"/>
      <w:b/>
      <w:color w:val="4F81BD"/>
      <w:sz w:val="26"/>
    </w:rPr>
  </w:style>
  <w:style w:type="character" w:styleId="Hyperlink">
    <w:name w:val="Hyperlink"/>
    <w:basedOn w:val="DefaultParagraphFont"/>
    <w:uiPriority w:val="99"/>
    <w:rsid w:val="00F53BB3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07"/>
    <w:rPr>
      <w:rFonts w:ascii="Times New Roman" w:hAnsi="Times New Roman"/>
      <w:b/>
      <w:sz w:val="24"/>
      <w:u w:val="single"/>
      <w:lang w:eastAsia="ar-SA" w:bidi="ar-SA"/>
    </w:rPr>
  </w:style>
  <w:style w:type="paragraph" w:customStyle="1" w:styleId="31">
    <w:name w:val="Основной текст с отступом 31"/>
    <w:basedOn w:val="Normal"/>
    <w:uiPriority w:val="99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ListParagraph">
    <w:name w:val="List Paragraph"/>
    <w:basedOn w:val="Normal"/>
    <w:uiPriority w:val="99"/>
    <w:qFormat/>
    <w:rsid w:val="00A76113"/>
    <w:pPr>
      <w:ind w:left="720"/>
      <w:contextualSpacing/>
    </w:pPr>
  </w:style>
  <w:style w:type="table" w:styleId="TableGrid">
    <w:name w:val="Table Grid"/>
    <w:basedOn w:val="TableNormal"/>
    <w:uiPriority w:val="99"/>
    <w:rsid w:val="00F54352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B4275E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4275E"/>
    <w:rPr>
      <w:rFonts w:ascii="Tahoma" w:hAnsi="Tahoma"/>
      <w:sz w:val="16"/>
    </w:rPr>
  </w:style>
  <w:style w:type="character" w:styleId="FollowedHyperlink">
    <w:name w:val="FollowedHyperlink"/>
    <w:basedOn w:val="DefaultParagraphFont"/>
    <w:uiPriority w:val="99"/>
    <w:semiHidden/>
    <w:rsid w:val="00176DCC"/>
    <w:rPr>
      <w:rFonts w:cs="Times New Roman"/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8297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8297C"/>
    <w:rPr>
      <w:rFonts w:cs="Times New Roman"/>
    </w:rPr>
  </w:style>
  <w:style w:type="paragraph" w:styleId="NoSpacing">
    <w:name w:val="No Spacing"/>
    <w:uiPriority w:val="99"/>
    <w:qFormat/>
    <w:rsid w:val="00071038"/>
    <w:rPr>
      <w:lang w:eastAsia="en-US"/>
    </w:rPr>
  </w:style>
  <w:style w:type="paragraph" w:styleId="NormalWeb">
    <w:name w:val="Normal (Web)"/>
    <w:basedOn w:val="Normal"/>
    <w:uiPriority w:val="99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Preformatted">
    <w:name w:val="HTML Preformatted"/>
    <w:basedOn w:val="Normal"/>
    <w:link w:val="HTMLPreformattedChar"/>
    <w:uiPriority w:val="99"/>
    <w:semiHidden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C767EF"/>
    <w:rPr>
      <w:rFonts w:ascii="Courier New" w:hAnsi="Courier New"/>
      <w:sz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913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10</Pages>
  <Words>2131</Words>
  <Characters>12149</Characters>
  <Application>Microsoft Office Outlook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Экологическая обстановка в Санкт-Петербурге</dc:title>
  <dc:subject/>
  <dc:creator>U46</dc:creator>
  <cp:keywords/>
  <dc:description/>
  <cp:lastModifiedBy>Администратор</cp:lastModifiedBy>
  <cp:revision>2</cp:revision>
  <cp:lastPrinted>2017-01-10T11:39:00Z</cp:lastPrinted>
  <dcterms:created xsi:type="dcterms:W3CDTF">2021-05-06T06:45:00Z</dcterms:created>
  <dcterms:modified xsi:type="dcterms:W3CDTF">2021-05-06T06:45:00Z</dcterms:modified>
</cp:coreProperties>
</file>